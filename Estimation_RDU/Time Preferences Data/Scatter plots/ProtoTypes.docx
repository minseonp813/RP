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254A" w:rsidRPr="00DF4927" w:rsidRDefault="00DF4927" w:rsidP="00DF4927">
      <w:pPr>
        <w:jc w:val="center"/>
        <w:rPr>
          <w:u w:val="single"/>
        </w:rPr>
      </w:pPr>
      <w:r w:rsidRPr="00DF4927">
        <w:rPr>
          <w:u w:val="single"/>
        </w:rPr>
        <w:t>Prototypical Types of Individual Behavior</w:t>
      </w:r>
    </w:p>
    <w:p w:rsidR="00DF4927" w:rsidRDefault="00DF4927" w:rsidP="00DF4927">
      <w:pPr>
        <w:jc w:val="center"/>
      </w:pPr>
      <w:r>
        <w:rPr>
          <w:noProof/>
          <w:lang w:val="en-GB"/>
        </w:rPr>
        <w:drawing>
          <wp:inline distT="0" distB="0" distL="0" distR="0" wp14:anchorId="1CDB1B97" wp14:editId="1CBE3BC3">
            <wp:extent cx="3553200" cy="266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927" w:rsidRDefault="00DF4927" w:rsidP="00DF4927">
      <w:pPr>
        <w:jc w:val="center"/>
      </w:pPr>
      <w:r>
        <w:rPr>
          <w:noProof/>
          <w:lang w:val="en-GB"/>
        </w:rPr>
        <w:drawing>
          <wp:inline distT="0" distB="0" distL="0" distR="0" wp14:anchorId="49075B64" wp14:editId="3A49E3F8">
            <wp:extent cx="3553200" cy="266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927" w:rsidRDefault="00DF4927">
      <w:pPr>
        <w:widowControl/>
        <w:wordWrap/>
        <w:autoSpaceDE/>
        <w:autoSpaceDN/>
        <w:jc w:val="left"/>
      </w:pPr>
      <w:r>
        <w:br w:type="page"/>
      </w:r>
    </w:p>
    <w:p w:rsidR="00DF4927" w:rsidRDefault="00DF4927" w:rsidP="00DF4927">
      <w:pPr>
        <w:jc w:val="center"/>
        <w:rPr>
          <w:noProof/>
          <w:lang w:val="en-GB" w:eastAsia="en-GB"/>
        </w:rPr>
      </w:pPr>
      <w:r>
        <w:rPr>
          <w:noProof/>
          <w:lang w:val="en-GB"/>
        </w:rPr>
        <w:lastRenderedPageBreak/>
        <w:drawing>
          <wp:inline distT="0" distB="0" distL="0" distR="0">
            <wp:extent cx="3553200" cy="266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927" w:rsidRDefault="00DF4927" w:rsidP="00DF4927">
      <w:pPr>
        <w:jc w:val="center"/>
      </w:pP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927" w:rsidRDefault="00DF4927">
      <w:pPr>
        <w:widowControl/>
        <w:wordWrap/>
        <w:autoSpaceDE/>
        <w:autoSpaceDN/>
        <w:jc w:val="left"/>
      </w:pPr>
      <w:r>
        <w:br w:type="page"/>
      </w:r>
    </w:p>
    <w:p w:rsidR="00DF4927" w:rsidRDefault="00DF4927" w:rsidP="00DF4927">
      <w:pPr>
        <w:jc w:val="center"/>
      </w:pPr>
      <w:r>
        <w:rPr>
          <w:noProof/>
          <w:lang w:val="en-GB"/>
        </w:rPr>
        <w:lastRenderedPageBreak/>
        <w:drawing>
          <wp:inline distT="0" distB="0" distL="0" distR="0">
            <wp:extent cx="3553200" cy="2667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3CB" w:rsidRDefault="00DF4927" w:rsidP="00DF4927">
      <w:pPr>
        <w:jc w:val="center"/>
      </w:pP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3CB" w:rsidRDefault="00F863CB">
      <w:pPr>
        <w:widowControl/>
        <w:wordWrap/>
        <w:autoSpaceDE/>
        <w:autoSpaceDN/>
        <w:jc w:val="left"/>
      </w:pPr>
      <w:r>
        <w:br w:type="page"/>
      </w:r>
    </w:p>
    <w:p w:rsidR="00F863CB" w:rsidRDefault="00F863CB" w:rsidP="00F863CB">
      <w:pPr>
        <w:jc w:val="center"/>
      </w:pPr>
      <w:r>
        <w:rPr>
          <w:noProof/>
          <w:lang w:val="en-GB"/>
        </w:rPr>
        <w:lastRenderedPageBreak/>
        <w:drawing>
          <wp:inline distT="0" distB="0" distL="0" distR="0">
            <wp:extent cx="3553200" cy="2667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44B" w:rsidRDefault="00F863CB" w:rsidP="00F863CB">
      <w:pPr>
        <w:jc w:val="center"/>
      </w:pP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44B" w:rsidRDefault="0043744B">
      <w:pPr>
        <w:widowControl/>
        <w:wordWrap/>
        <w:autoSpaceDE/>
        <w:autoSpaceDN/>
        <w:jc w:val="left"/>
      </w:pPr>
      <w:r>
        <w:br w:type="page"/>
      </w:r>
    </w:p>
    <w:p w:rsidR="0043744B" w:rsidRDefault="0043744B" w:rsidP="0043744B">
      <w:pPr>
        <w:jc w:val="center"/>
      </w:pPr>
      <w:r>
        <w:rPr>
          <w:noProof/>
          <w:lang w:val="en-GB"/>
        </w:rPr>
        <w:lastRenderedPageBreak/>
        <w:drawing>
          <wp:inline distT="0" distB="0" distL="0" distR="0">
            <wp:extent cx="3553200" cy="26676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44B" w:rsidRDefault="0043744B" w:rsidP="0043744B">
      <w:pPr>
        <w:jc w:val="center"/>
      </w:pP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3CB" w:rsidRDefault="00F863CB" w:rsidP="00F863CB">
      <w:pPr>
        <w:jc w:val="center"/>
      </w:pPr>
    </w:p>
    <w:p w:rsidR="00DF4927" w:rsidRDefault="00DF4927" w:rsidP="00DF4927">
      <w:pPr>
        <w:jc w:val="center"/>
      </w:pPr>
    </w:p>
    <w:p w:rsidR="00DF4927" w:rsidRDefault="00DF4927" w:rsidP="00DF4927">
      <w:pPr>
        <w:jc w:val="center"/>
      </w:pPr>
    </w:p>
    <w:p w:rsidR="00DF4927" w:rsidRDefault="00DF4927">
      <w:pPr>
        <w:widowControl/>
        <w:wordWrap/>
        <w:autoSpaceDE/>
        <w:autoSpaceDN/>
        <w:jc w:val="left"/>
      </w:pPr>
      <w:r>
        <w:br w:type="page"/>
      </w:r>
    </w:p>
    <w:p w:rsidR="00DF4927" w:rsidRDefault="00DF4927" w:rsidP="00DF4927">
      <w:pPr>
        <w:jc w:val="center"/>
      </w:pPr>
      <w:r>
        <w:rPr>
          <w:noProof/>
          <w:lang w:val="en-GB"/>
        </w:rPr>
        <w:lastRenderedPageBreak/>
        <w:drawing>
          <wp:inline distT="0" distB="0" distL="0" distR="0">
            <wp:extent cx="3553200" cy="2667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1D0" w:rsidRDefault="00DF4927" w:rsidP="00DF4927">
      <w:pPr>
        <w:jc w:val="center"/>
      </w:pP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1D0" w:rsidRDefault="006E31D0">
      <w:pPr>
        <w:widowControl/>
        <w:wordWrap/>
        <w:autoSpaceDE/>
        <w:autoSpaceDN/>
        <w:jc w:val="left"/>
      </w:pPr>
      <w:r>
        <w:br w:type="page"/>
      </w:r>
    </w:p>
    <w:p w:rsidR="006E31D0" w:rsidRDefault="006E31D0" w:rsidP="006E31D0">
      <w:pPr>
        <w:jc w:val="center"/>
      </w:pPr>
      <w:r>
        <w:rPr>
          <w:noProof/>
          <w:lang w:val="en-GB"/>
        </w:rPr>
        <w:lastRenderedPageBreak/>
        <w:drawing>
          <wp:inline distT="0" distB="0" distL="0" distR="0">
            <wp:extent cx="3553200" cy="26676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1D0" w:rsidRDefault="006E31D0" w:rsidP="006E31D0">
      <w:pPr>
        <w:jc w:val="center"/>
      </w:pP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3061" w:rsidRDefault="00A63061" w:rsidP="00DF4927">
      <w:pPr>
        <w:jc w:val="center"/>
      </w:pPr>
    </w:p>
    <w:p w:rsidR="00A63061" w:rsidRDefault="00A63061">
      <w:pPr>
        <w:widowControl/>
        <w:wordWrap/>
        <w:autoSpaceDE/>
        <w:autoSpaceDN/>
        <w:jc w:val="left"/>
      </w:pPr>
      <w:r>
        <w:br w:type="page"/>
      </w:r>
    </w:p>
    <w:p w:rsidR="00A63061" w:rsidRDefault="00A63061" w:rsidP="00A63061">
      <w:pPr>
        <w:jc w:val="center"/>
      </w:pPr>
      <w:r>
        <w:rPr>
          <w:noProof/>
          <w:lang w:val="en-GB"/>
        </w:rPr>
        <w:lastRenderedPageBreak/>
        <w:drawing>
          <wp:inline distT="0" distB="0" distL="0" distR="0">
            <wp:extent cx="3556800" cy="26712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800" cy="26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CAD" w:rsidRDefault="00A63061" w:rsidP="00A63061">
      <w:pPr>
        <w:jc w:val="center"/>
      </w:pPr>
      <w:r>
        <w:rPr>
          <w:noProof/>
          <w:lang w:val="en-GB"/>
        </w:rPr>
        <w:drawing>
          <wp:inline distT="0" distB="0" distL="0" distR="0">
            <wp:extent cx="3556800" cy="2671200"/>
            <wp:effectExtent l="0" t="0" r="571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800" cy="26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>
            <wp:extent cx="3556800" cy="2671200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800" cy="26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CAD" w:rsidRDefault="00C93CAD">
      <w:pPr>
        <w:widowControl/>
        <w:wordWrap/>
        <w:autoSpaceDE/>
        <w:autoSpaceDN/>
        <w:jc w:val="left"/>
      </w:pPr>
      <w:r>
        <w:br w:type="page"/>
      </w:r>
    </w:p>
    <w:p w:rsidR="00C93CAD" w:rsidRDefault="00C93CAD" w:rsidP="00C93CAD">
      <w:pPr>
        <w:jc w:val="center"/>
      </w:pPr>
      <w:r>
        <w:rPr>
          <w:noProof/>
          <w:lang w:val="en-GB"/>
        </w:rPr>
        <w:lastRenderedPageBreak/>
        <w:drawing>
          <wp:inline distT="0" distB="0" distL="0" distR="0">
            <wp:extent cx="3556800" cy="2671200"/>
            <wp:effectExtent l="0" t="0" r="571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800" cy="26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CAD" w:rsidRDefault="00C93CAD" w:rsidP="00C93CAD">
      <w:pPr>
        <w:jc w:val="center"/>
      </w:pPr>
      <w:r>
        <w:rPr>
          <w:noProof/>
          <w:lang w:val="en-GB"/>
        </w:rPr>
        <w:drawing>
          <wp:inline distT="0" distB="0" distL="0" distR="0">
            <wp:extent cx="3556800" cy="2671200"/>
            <wp:effectExtent l="0" t="0" r="571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800" cy="26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>
            <wp:extent cx="3556800" cy="2671200"/>
            <wp:effectExtent l="0" t="0" r="571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800" cy="26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3061" w:rsidRDefault="00A63061" w:rsidP="00A63061">
      <w:pPr>
        <w:jc w:val="center"/>
      </w:pPr>
    </w:p>
    <w:p w:rsidR="00DF4927" w:rsidRDefault="00DF4927" w:rsidP="00DF4927">
      <w:pPr>
        <w:jc w:val="center"/>
      </w:pPr>
    </w:p>
    <w:p w:rsidR="00DF4927" w:rsidRDefault="00DF4927">
      <w:pPr>
        <w:widowControl/>
        <w:wordWrap/>
        <w:autoSpaceDE/>
        <w:autoSpaceDN/>
        <w:jc w:val="left"/>
      </w:pPr>
      <w:r>
        <w:br w:type="page"/>
      </w:r>
    </w:p>
    <w:p w:rsidR="00DF4927" w:rsidRDefault="00DF4927" w:rsidP="00DF4927">
      <w:pPr>
        <w:jc w:val="center"/>
      </w:pPr>
    </w:p>
    <w:p w:rsidR="00BA35B0" w:rsidRDefault="00BA35B0" w:rsidP="00BA35B0">
      <w:pPr>
        <w:jc w:val="center"/>
      </w:pP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4A1" w:rsidRDefault="00BA35B0" w:rsidP="00BA35B0">
      <w:pPr>
        <w:jc w:val="center"/>
      </w:pP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4A1" w:rsidRDefault="00DF14A1">
      <w:pPr>
        <w:widowControl/>
        <w:wordWrap/>
        <w:autoSpaceDE/>
        <w:autoSpaceDN/>
        <w:jc w:val="left"/>
      </w:pPr>
      <w:r>
        <w:br w:type="page"/>
      </w:r>
    </w:p>
    <w:p w:rsidR="00227245" w:rsidRDefault="00227245" w:rsidP="00227245">
      <w:pPr>
        <w:jc w:val="center"/>
      </w:pPr>
      <w:r>
        <w:rPr>
          <w:noProof/>
          <w:lang w:val="en-GB"/>
        </w:rPr>
        <w:lastRenderedPageBreak/>
        <w:drawing>
          <wp:inline distT="0" distB="0" distL="0" distR="0">
            <wp:extent cx="3556800" cy="2671200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800" cy="26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051D" w:rsidRDefault="00227245" w:rsidP="00227245">
      <w:pPr>
        <w:jc w:val="center"/>
      </w:pPr>
      <w:r>
        <w:rPr>
          <w:noProof/>
          <w:lang w:val="en-GB"/>
        </w:rPr>
        <w:drawing>
          <wp:inline distT="0" distB="0" distL="0" distR="0">
            <wp:extent cx="3556800" cy="2671200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800" cy="26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>
            <wp:extent cx="3556800" cy="2671200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800" cy="26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051D" w:rsidRDefault="0091051D">
      <w:pPr>
        <w:widowControl/>
        <w:wordWrap/>
        <w:autoSpaceDE/>
        <w:autoSpaceDN/>
        <w:jc w:val="left"/>
      </w:pPr>
      <w:r>
        <w:br w:type="page"/>
      </w:r>
    </w:p>
    <w:p w:rsidR="0091051D" w:rsidRDefault="0091051D" w:rsidP="0091051D">
      <w:pPr>
        <w:jc w:val="center"/>
      </w:pPr>
      <w:r>
        <w:rPr>
          <w:noProof/>
          <w:lang w:val="en-GB"/>
        </w:rPr>
        <w:lastRenderedPageBreak/>
        <w:drawing>
          <wp:inline distT="0" distB="0" distL="0" distR="0">
            <wp:extent cx="3553200" cy="26676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051D" w:rsidRDefault="0091051D" w:rsidP="0091051D">
      <w:pPr>
        <w:jc w:val="center"/>
      </w:pP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4A1" w:rsidRDefault="00DF14A1" w:rsidP="00227245">
      <w:pPr>
        <w:jc w:val="center"/>
      </w:pPr>
    </w:p>
    <w:p w:rsidR="00DF14A1" w:rsidRDefault="00DF14A1">
      <w:pPr>
        <w:widowControl/>
        <w:wordWrap/>
        <w:autoSpaceDE/>
        <w:autoSpaceDN/>
        <w:jc w:val="left"/>
      </w:pPr>
      <w:r>
        <w:br w:type="page"/>
      </w:r>
    </w:p>
    <w:p w:rsidR="00DF14A1" w:rsidRDefault="00DF14A1" w:rsidP="00DF14A1">
      <w:pPr>
        <w:jc w:val="center"/>
      </w:pPr>
      <w:r>
        <w:rPr>
          <w:noProof/>
          <w:lang w:val="en-GB"/>
        </w:rPr>
        <w:lastRenderedPageBreak/>
        <w:drawing>
          <wp:inline distT="0" distB="0" distL="0" distR="0">
            <wp:extent cx="3553200" cy="26676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4121" w:rsidRDefault="00DF14A1" w:rsidP="00DF14A1">
      <w:pPr>
        <w:jc w:val="center"/>
      </w:pP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4121" w:rsidRDefault="00384121">
      <w:pPr>
        <w:widowControl/>
        <w:wordWrap/>
        <w:autoSpaceDE/>
        <w:autoSpaceDN/>
        <w:jc w:val="left"/>
      </w:pPr>
      <w:r>
        <w:br w:type="page"/>
      </w:r>
    </w:p>
    <w:p w:rsidR="00384121" w:rsidRDefault="00384121" w:rsidP="00384121">
      <w:pPr>
        <w:jc w:val="center"/>
      </w:pPr>
      <w:r>
        <w:rPr>
          <w:noProof/>
          <w:lang w:val="en-GB"/>
        </w:rPr>
        <w:lastRenderedPageBreak/>
        <w:drawing>
          <wp:inline distT="0" distB="0" distL="0" distR="0">
            <wp:extent cx="3553200" cy="26676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4121" w:rsidRDefault="00384121" w:rsidP="00384121">
      <w:pPr>
        <w:jc w:val="center"/>
      </w:pP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>
            <wp:extent cx="3553200" cy="26676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6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0A6" w:rsidRDefault="00BF20A6">
      <w:pPr>
        <w:widowControl/>
        <w:wordWrap/>
        <w:autoSpaceDE/>
        <w:autoSpaceDN/>
        <w:jc w:val="left"/>
      </w:pPr>
      <w:r>
        <w:br w:type="page"/>
      </w:r>
    </w:p>
    <w:p w:rsidR="00BF20A6" w:rsidRDefault="00BF20A6" w:rsidP="00BF20A6">
      <w:pPr>
        <w:jc w:val="center"/>
      </w:pPr>
      <w:r>
        <w:rPr>
          <w:noProof/>
          <w:lang w:val="en-GB"/>
        </w:rPr>
        <w:lastRenderedPageBreak/>
        <w:drawing>
          <wp:inline distT="0" distB="0" distL="0" distR="0">
            <wp:extent cx="3556800" cy="2671200"/>
            <wp:effectExtent l="0" t="0" r="571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800" cy="26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0A6" w:rsidRDefault="00BF20A6" w:rsidP="00BF20A6">
      <w:pPr>
        <w:jc w:val="center"/>
      </w:pPr>
      <w:bookmarkStart w:id="0" w:name="_GoBack"/>
      <w:r>
        <w:rPr>
          <w:noProof/>
          <w:lang w:val="en-GB"/>
        </w:rPr>
        <w:drawing>
          <wp:inline distT="0" distB="0" distL="0" distR="0">
            <wp:extent cx="3556800" cy="2671200"/>
            <wp:effectExtent l="0" t="0" r="571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800" cy="26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  <w:lang w:val="en-GB"/>
        </w:rPr>
        <w:drawing>
          <wp:inline distT="0" distB="0" distL="0" distR="0">
            <wp:extent cx="3556800" cy="2671200"/>
            <wp:effectExtent l="0" t="0" r="571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800" cy="26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4A1" w:rsidRDefault="00DF14A1" w:rsidP="00DF14A1">
      <w:pPr>
        <w:jc w:val="center"/>
      </w:pPr>
    </w:p>
    <w:p w:rsidR="00227245" w:rsidRDefault="00227245" w:rsidP="00227245">
      <w:pPr>
        <w:jc w:val="center"/>
      </w:pPr>
    </w:p>
    <w:p w:rsidR="00BA35B0" w:rsidRDefault="00BA35B0" w:rsidP="00BA35B0">
      <w:pPr>
        <w:jc w:val="center"/>
      </w:pPr>
    </w:p>
    <w:p w:rsidR="00DF4927" w:rsidRDefault="00DF4927" w:rsidP="00DF4927">
      <w:pPr>
        <w:jc w:val="center"/>
      </w:pPr>
    </w:p>
    <w:sectPr w:rsidR="00DF4927" w:rsidSect="00DF4927">
      <w:pgSz w:w="16838" w:h="11906" w:orient="landscape"/>
      <w:pgMar w:top="851" w:right="567" w:bottom="851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927"/>
    <w:rsid w:val="00227245"/>
    <w:rsid w:val="00384121"/>
    <w:rsid w:val="003A254A"/>
    <w:rsid w:val="0043744B"/>
    <w:rsid w:val="00532B47"/>
    <w:rsid w:val="005A41A5"/>
    <w:rsid w:val="006E31D0"/>
    <w:rsid w:val="00872F47"/>
    <w:rsid w:val="0091051D"/>
    <w:rsid w:val="00A63061"/>
    <w:rsid w:val="00BA35B0"/>
    <w:rsid w:val="00BF20A6"/>
    <w:rsid w:val="00C93CAD"/>
    <w:rsid w:val="00DF14A1"/>
    <w:rsid w:val="00DF4927"/>
    <w:rsid w:val="00F8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rFonts w:ascii="Batang" w:eastAsia="Batang"/>
      <w:kern w:val="2"/>
      <w:szCs w:val="24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DF49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F4927"/>
    <w:rPr>
      <w:rFonts w:ascii="Tahoma" w:eastAsia="Batang" w:hAnsi="Tahoma" w:cs="Tahoma"/>
      <w:kern w:val="2"/>
      <w:sz w:val="16"/>
      <w:szCs w:val="16"/>
      <w:lang w:val="en-US" w:eastAsia="ko-K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rFonts w:ascii="Batang" w:eastAsia="Batang"/>
      <w:kern w:val="2"/>
      <w:szCs w:val="24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DF49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F4927"/>
    <w:rPr>
      <w:rFonts w:ascii="Tahoma" w:eastAsia="Batang" w:hAnsi="Tahoma" w:cs="Tahoma"/>
      <w:kern w:val="2"/>
      <w:sz w:val="16"/>
      <w:szCs w:val="16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9" Type="http://schemas.openxmlformats.org/officeDocument/2006/relationships/image" Target="media/image35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42" Type="http://schemas.openxmlformats.org/officeDocument/2006/relationships/image" Target="media/image38.emf"/><Relationship Id="rId47" Type="http://schemas.openxmlformats.org/officeDocument/2006/relationships/image" Target="media/image43.emf"/><Relationship Id="rId50" Type="http://schemas.openxmlformats.org/officeDocument/2006/relationships/fontTable" Target="fontTable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46" Type="http://schemas.openxmlformats.org/officeDocument/2006/relationships/image" Target="media/image42.emf"/><Relationship Id="rId2" Type="http://schemas.microsoft.com/office/2007/relationships/stylesWithEffects" Target="stylesWithEffect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29" Type="http://schemas.openxmlformats.org/officeDocument/2006/relationships/image" Target="media/image25.emf"/><Relationship Id="rId41" Type="http://schemas.openxmlformats.org/officeDocument/2006/relationships/image" Target="media/image37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image" Target="media/image36.emf"/><Relationship Id="rId45" Type="http://schemas.openxmlformats.org/officeDocument/2006/relationships/image" Target="media/image41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36" Type="http://schemas.openxmlformats.org/officeDocument/2006/relationships/image" Target="media/image32.emf"/><Relationship Id="rId49" Type="http://schemas.openxmlformats.org/officeDocument/2006/relationships/image" Target="media/image45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4" Type="http://schemas.openxmlformats.org/officeDocument/2006/relationships/image" Target="media/image40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image" Target="media/image31.emf"/><Relationship Id="rId43" Type="http://schemas.openxmlformats.org/officeDocument/2006/relationships/image" Target="media/image39.emf"/><Relationship Id="rId48" Type="http://schemas.openxmlformats.org/officeDocument/2006/relationships/image" Target="media/image44.emf"/><Relationship Id="rId8" Type="http://schemas.openxmlformats.org/officeDocument/2006/relationships/image" Target="media/image4.emf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33B180D2.dotm</Template>
  <TotalTime>107</TotalTime>
  <Pages>15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College London</Company>
  <LinksUpToDate>false</LinksUpToDate>
  <CharactersWithSpaces>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Syngjoo Choi</dc:creator>
  <cp:lastModifiedBy>Syngjoo Choi</cp:lastModifiedBy>
  <cp:revision>13</cp:revision>
  <dcterms:created xsi:type="dcterms:W3CDTF">2011-10-03T11:40:00Z</dcterms:created>
  <dcterms:modified xsi:type="dcterms:W3CDTF">2014-04-25T14:29:00Z</dcterms:modified>
</cp:coreProperties>
</file>